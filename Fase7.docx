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1213F" w14:textId="28E97D5D" w:rsidR="009B6C7B" w:rsidRDefault="00F53C29" w:rsidP="009B6C7B">
      <w:pPr>
        <w:rPr>
          <w:b/>
          <w:bCs/>
          <w:sz w:val="36"/>
          <w:szCs w:val="36"/>
          <w:u w:val="single"/>
        </w:rPr>
      </w:pPr>
      <w:proofErr w:type="spellStart"/>
      <w:r>
        <w:rPr>
          <w:b/>
          <w:bCs/>
          <w:sz w:val="36"/>
          <w:szCs w:val="36"/>
          <w:u w:val="single"/>
        </w:rPr>
        <w:t>Screenshots</w:t>
      </w:r>
      <w:proofErr w:type="spellEnd"/>
    </w:p>
    <w:p w14:paraId="54E7987C" w14:textId="31F26BC4" w:rsidR="00F53C29" w:rsidRDefault="00F53C29" w:rsidP="009B6C7B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5CEA3A51" wp14:editId="3AE409F5">
            <wp:extent cx="6644005" cy="3561715"/>
            <wp:effectExtent l="0" t="0" r="4445" b="63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459C9EC2" wp14:editId="03F6E66C">
            <wp:extent cx="6644005" cy="3561715"/>
            <wp:effectExtent l="0" t="0" r="4445" b="63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DDFBE" w14:textId="3C1D1053" w:rsidR="00F53C29" w:rsidRDefault="00F53C29" w:rsidP="009B6C7B">
      <w:pPr>
        <w:rPr>
          <w:b/>
          <w:bCs/>
          <w:sz w:val="36"/>
          <w:szCs w:val="36"/>
          <w:u w:val="single"/>
        </w:rPr>
      </w:pPr>
    </w:p>
    <w:p w14:paraId="42081CFD" w14:textId="4C4CF1C6" w:rsidR="00F53C29" w:rsidRDefault="00F53C29" w:rsidP="009B6C7B">
      <w:pPr>
        <w:rPr>
          <w:b/>
          <w:bCs/>
          <w:sz w:val="36"/>
          <w:szCs w:val="36"/>
          <w:u w:val="single"/>
        </w:rPr>
      </w:pPr>
    </w:p>
    <w:p w14:paraId="3EE406EE" w14:textId="0F55CAC4" w:rsidR="00F53C29" w:rsidRDefault="00F53C29" w:rsidP="009B6C7B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57EFF83A" wp14:editId="6C471C0D">
            <wp:extent cx="6644005" cy="3561715"/>
            <wp:effectExtent l="0" t="0" r="4445" b="63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B3EEF6D" wp14:editId="5124E443">
            <wp:extent cx="6644005" cy="3561715"/>
            <wp:effectExtent l="0" t="0" r="4445" b="63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2A12F" w14:textId="69506E4F" w:rsidR="00F53C29" w:rsidRDefault="00F53C29" w:rsidP="009B6C7B">
      <w:pPr>
        <w:rPr>
          <w:b/>
          <w:bCs/>
          <w:sz w:val="36"/>
          <w:szCs w:val="36"/>
          <w:u w:val="single"/>
        </w:rPr>
      </w:pPr>
    </w:p>
    <w:p w14:paraId="4DA4B3E0" w14:textId="429576C9" w:rsidR="00F53C29" w:rsidRDefault="00F53C29" w:rsidP="009B6C7B">
      <w:pPr>
        <w:rPr>
          <w:b/>
          <w:bCs/>
          <w:sz w:val="36"/>
          <w:szCs w:val="36"/>
          <w:u w:val="single"/>
        </w:rPr>
      </w:pPr>
    </w:p>
    <w:p w14:paraId="7AFAD1C3" w14:textId="034E1064" w:rsidR="00F53C29" w:rsidRDefault="00F53C29" w:rsidP="009B6C7B">
      <w:pPr>
        <w:rPr>
          <w:b/>
          <w:bCs/>
          <w:sz w:val="36"/>
          <w:szCs w:val="36"/>
          <w:u w:val="single"/>
        </w:rPr>
      </w:pPr>
    </w:p>
    <w:p w14:paraId="64D78B31" w14:textId="7280E293" w:rsidR="00F53C29" w:rsidRDefault="00F53C29" w:rsidP="009B6C7B">
      <w:pPr>
        <w:rPr>
          <w:b/>
          <w:bCs/>
          <w:noProof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0760647A" wp14:editId="0857DDAB">
            <wp:extent cx="6644005" cy="3561715"/>
            <wp:effectExtent l="0" t="0" r="4445" b="63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9E4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7162887" wp14:editId="150EC3F9">
            <wp:extent cx="6644005" cy="3561715"/>
            <wp:effectExtent l="0" t="0" r="4445" b="63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10FBB" w14:textId="51F09720" w:rsidR="00F53C29" w:rsidRDefault="00F53C29" w:rsidP="00F53C29">
      <w:pPr>
        <w:rPr>
          <w:sz w:val="36"/>
          <w:szCs w:val="36"/>
        </w:rPr>
      </w:pPr>
    </w:p>
    <w:p w14:paraId="15E28676" w14:textId="2E4D1C8F" w:rsidR="00F53C29" w:rsidRDefault="00F53C29" w:rsidP="00F53C29">
      <w:pPr>
        <w:rPr>
          <w:sz w:val="36"/>
          <w:szCs w:val="36"/>
        </w:rPr>
      </w:pPr>
    </w:p>
    <w:p w14:paraId="5F4D5C8F" w14:textId="35E4C626" w:rsidR="00F53C29" w:rsidRDefault="00F53C29" w:rsidP="00F53C29">
      <w:pPr>
        <w:rPr>
          <w:sz w:val="36"/>
          <w:szCs w:val="36"/>
        </w:rPr>
      </w:pPr>
    </w:p>
    <w:p w14:paraId="24925E5F" w14:textId="1B0C2149" w:rsidR="00F53C29" w:rsidRDefault="00F53C29" w:rsidP="00F53C29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D48C716" wp14:editId="54F8A91C">
            <wp:extent cx="6644005" cy="3561715"/>
            <wp:effectExtent l="0" t="0" r="4445" b="63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584149C2" wp14:editId="496AF2FA">
            <wp:extent cx="6644005" cy="3561715"/>
            <wp:effectExtent l="0" t="0" r="4445" b="63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5B334" w14:textId="541FC68C" w:rsidR="00F53C29" w:rsidRDefault="00F53C29" w:rsidP="00F53C29">
      <w:pPr>
        <w:rPr>
          <w:noProof/>
          <w:sz w:val="36"/>
          <w:szCs w:val="36"/>
        </w:rPr>
      </w:pPr>
    </w:p>
    <w:p w14:paraId="6210C758" w14:textId="38BC56AF" w:rsidR="00F53C29" w:rsidRDefault="00F53C29" w:rsidP="00F53C29">
      <w:pPr>
        <w:rPr>
          <w:sz w:val="36"/>
          <w:szCs w:val="36"/>
        </w:rPr>
      </w:pPr>
    </w:p>
    <w:p w14:paraId="2C5637A4" w14:textId="02A14DAC" w:rsidR="00F53C29" w:rsidRDefault="00F53C29" w:rsidP="00F53C29">
      <w:pPr>
        <w:rPr>
          <w:sz w:val="36"/>
          <w:szCs w:val="36"/>
        </w:rPr>
      </w:pPr>
    </w:p>
    <w:p w14:paraId="012D70B7" w14:textId="4749DCEC" w:rsidR="00F53C29" w:rsidRDefault="00F53C29" w:rsidP="00F53C29">
      <w:pPr>
        <w:rPr>
          <w:sz w:val="36"/>
          <w:szCs w:val="36"/>
        </w:rPr>
      </w:pPr>
    </w:p>
    <w:p w14:paraId="77AD1C4C" w14:textId="1BA73C1F" w:rsidR="00F53C29" w:rsidRDefault="007A29E4" w:rsidP="00F53C29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9BA22DC" wp14:editId="74D85B90">
            <wp:extent cx="6644005" cy="3561715"/>
            <wp:effectExtent l="0" t="0" r="4445" b="63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8BA2957" wp14:editId="2A854165">
            <wp:extent cx="6644005" cy="3561715"/>
            <wp:effectExtent l="0" t="0" r="4445" b="63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030C" w14:textId="71CD485C" w:rsidR="00F53C29" w:rsidRDefault="00F53C29" w:rsidP="00F53C29">
      <w:pPr>
        <w:rPr>
          <w:sz w:val="36"/>
          <w:szCs w:val="36"/>
        </w:rPr>
      </w:pPr>
    </w:p>
    <w:p w14:paraId="6B5DDDD7" w14:textId="0B147B04" w:rsidR="00F53C29" w:rsidRDefault="00F53C29" w:rsidP="00F53C29">
      <w:pPr>
        <w:rPr>
          <w:sz w:val="36"/>
          <w:szCs w:val="36"/>
        </w:rPr>
      </w:pPr>
    </w:p>
    <w:p w14:paraId="2BC01050" w14:textId="023E87F6" w:rsidR="00F53C29" w:rsidRDefault="00F53C29" w:rsidP="00F53C29">
      <w:pPr>
        <w:rPr>
          <w:sz w:val="36"/>
          <w:szCs w:val="36"/>
        </w:rPr>
      </w:pPr>
    </w:p>
    <w:p w14:paraId="33F29301" w14:textId="7BFE4E66" w:rsidR="00F53C29" w:rsidRDefault="00F53C29" w:rsidP="00F53C29">
      <w:pPr>
        <w:rPr>
          <w:sz w:val="36"/>
          <w:szCs w:val="36"/>
        </w:rPr>
      </w:pPr>
    </w:p>
    <w:p w14:paraId="6612A95F" w14:textId="3543530F" w:rsidR="00F53C29" w:rsidRDefault="007A29E4" w:rsidP="00F53C29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2D628C2" wp14:editId="1CE6912A">
            <wp:extent cx="6644005" cy="3561715"/>
            <wp:effectExtent l="0" t="0" r="4445" b="63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3C29">
        <w:rPr>
          <w:noProof/>
          <w:sz w:val="36"/>
          <w:szCs w:val="36"/>
        </w:rPr>
        <w:drawing>
          <wp:inline distT="0" distB="0" distL="0" distR="0" wp14:anchorId="3EA0A895" wp14:editId="5C678C6A">
            <wp:extent cx="6644005" cy="3561715"/>
            <wp:effectExtent l="0" t="0" r="4445" b="63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22005" w14:textId="10F2F880" w:rsidR="00F53C29" w:rsidRDefault="00F53C29" w:rsidP="00F53C29">
      <w:pPr>
        <w:rPr>
          <w:sz w:val="36"/>
          <w:szCs w:val="36"/>
        </w:rPr>
      </w:pPr>
    </w:p>
    <w:p w14:paraId="5433F002" w14:textId="678B6EB1" w:rsidR="00F53C29" w:rsidRDefault="00F53C29" w:rsidP="00F53C29">
      <w:pPr>
        <w:rPr>
          <w:sz w:val="36"/>
          <w:szCs w:val="36"/>
        </w:rPr>
      </w:pPr>
    </w:p>
    <w:p w14:paraId="6B2260B4" w14:textId="20E4C284" w:rsidR="00F53C29" w:rsidRDefault="00F53C29" w:rsidP="00F53C29">
      <w:pPr>
        <w:rPr>
          <w:sz w:val="36"/>
          <w:szCs w:val="36"/>
        </w:rPr>
      </w:pPr>
    </w:p>
    <w:p w14:paraId="030715CD" w14:textId="41DC16C4" w:rsidR="00F53C29" w:rsidRDefault="00F53C29" w:rsidP="00F53C29">
      <w:pPr>
        <w:rPr>
          <w:sz w:val="36"/>
          <w:szCs w:val="36"/>
        </w:rPr>
      </w:pPr>
    </w:p>
    <w:p w14:paraId="33622703" w14:textId="545BC74E" w:rsidR="00F53C29" w:rsidRDefault="00F53C29" w:rsidP="00F53C2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3E3C385" wp14:editId="65D920D3">
            <wp:extent cx="6644005" cy="3561715"/>
            <wp:effectExtent l="0" t="0" r="4445" b="63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920B" w14:textId="7DC18C8E" w:rsidR="00F53C29" w:rsidRDefault="007A29E4" w:rsidP="00F53C2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3A2ADF" wp14:editId="238B71DF">
            <wp:extent cx="6644005" cy="3561715"/>
            <wp:effectExtent l="0" t="0" r="4445" b="63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280E9" w14:textId="27A851E6" w:rsidR="00F53C29" w:rsidRDefault="00F53C29" w:rsidP="00F53C29">
      <w:pPr>
        <w:rPr>
          <w:sz w:val="36"/>
          <w:szCs w:val="36"/>
        </w:rPr>
      </w:pPr>
    </w:p>
    <w:p w14:paraId="7F5AA3B7" w14:textId="5347A867" w:rsidR="00F53C29" w:rsidRDefault="00F53C29" w:rsidP="00F53C29">
      <w:pPr>
        <w:rPr>
          <w:sz w:val="36"/>
          <w:szCs w:val="36"/>
        </w:rPr>
      </w:pPr>
    </w:p>
    <w:p w14:paraId="7F145A3F" w14:textId="6F4F4416" w:rsidR="00F53C29" w:rsidRDefault="00F53C29" w:rsidP="00F53C29">
      <w:pPr>
        <w:rPr>
          <w:sz w:val="36"/>
          <w:szCs w:val="36"/>
        </w:rPr>
      </w:pPr>
    </w:p>
    <w:p w14:paraId="3805B6B9" w14:textId="5359A5BA" w:rsidR="00F53C29" w:rsidRDefault="007A29E4" w:rsidP="00F53C2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137A9A9" wp14:editId="3F74911C">
            <wp:extent cx="6644005" cy="3561715"/>
            <wp:effectExtent l="0" t="0" r="4445" b="63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C861" w14:textId="53A879CE" w:rsidR="00F53C29" w:rsidRDefault="007A29E4" w:rsidP="00F53C2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155B1BA" wp14:editId="4F8FD089">
            <wp:extent cx="6644005" cy="3561715"/>
            <wp:effectExtent l="0" t="0" r="4445" b="63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F9383" w14:textId="3DA7D200" w:rsidR="00F53C29" w:rsidRDefault="00F53C29" w:rsidP="00F53C29">
      <w:pPr>
        <w:rPr>
          <w:sz w:val="36"/>
          <w:szCs w:val="36"/>
        </w:rPr>
      </w:pPr>
    </w:p>
    <w:p w14:paraId="6A301C92" w14:textId="52C4ED52" w:rsidR="00F53C29" w:rsidRDefault="00F53C29" w:rsidP="00F53C29">
      <w:pPr>
        <w:rPr>
          <w:sz w:val="36"/>
          <w:szCs w:val="36"/>
        </w:rPr>
      </w:pPr>
    </w:p>
    <w:p w14:paraId="3B7B776F" w14:textId="5D09D791" w:rsidR="00F53C29" w:rsidRDefault="00F53C29" w:rsidP="00F53C29">
      <w:pPr>
        <w:rPr>
          <w:sz w:val="36"/>
          <w:szCs w:val="36"/>
        </w:rPr>
      </w:pPr>
    </w:p>
    <w:p w14:paraId="777B6942" w14:textId="058CF839" w:rsidR="00F53C29" w:rsidRDefault="00F53C29" w:rsidP="00F53C29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C4AFAB5" wp14:editId="68ED0295">
            <wp:extent cx="6644005" cy="3561715"/>
            <wp:effectExtent l="0" t="0" r="4445" b="635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5CFCB" w14:textId="110C9ADD" w:rsidR="00F53C29" w:rsidRPr="00F53C29" w:rsidRDefault="007A29E4" w:rsidP="00F53C2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B9DBEAB" wp14:editId="5DA86A4E">
            <wp:extent cx="6644005" cy="3561715"/>
            <wp:effectExtent l="0" t="0" r="4445" b="63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D7EA" w14:textId="7768F8CE" w:rsidR="00F53C29" w:rsidRDefault="00F53C29" w:rsidP="00F53C29">
      <w:pPr>
        <w:rPr>
          <w:noProof/>
          <w:sz w:val="36"/>
          <w:szCs w:val="36"/>
        </w:rPr>
      </w:pPr>
    </w:p>
    <w:p w14:paraId="111DFE02" w14:textId="46A66047" w:rsidR="00F53C29" w:rsidRDefault="00F53C29" w:rsidP="00F53C29">
      <w:pPr>
        <w:rPr>
          <w:sz w:val="36"/>
          <w:szCs w:val="36"/>
        </w:rPr>
      </w:pPr>
    </w:p>
    <w:p w14:paraId="77C85D8E" w14:textId="1B154D3F" w:rsidR="00F53C29" w:rsidRDefault="00F53C29" w:rsidP="00F53C29">
      <w:pPr>
        <w:rPr>
          <w:sz w:val="36"/>
          <w:szCs w:val="36"/>
        </w:rPr>
      </w:pPr>
    </w:p>
    <w:p w14:paraId="66DE4140" w14:textId="4AC9BCF8" w:rsidR="00F53C29" w:rsidRDefault="00F53C29" w:rsidP="00F53C2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E5E9D31" wp14:editId="20A55BC6">
            <wp:extent cx="6644005" cy="3561715"/>
            <wp:effectExtent l="0" t="0" r="4445" b="63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246D6" w14:textId="0835DFE0" w:rsidR="00F53C29" w:rsidRDefault="007A29E4" w:rsidP="00F53C2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5DA472E" wp14:editId="71E96907">
            <wp:extent cx="6644005" cy="3561715"/>
            <wp:effectExtent l="0" t="0" r="4445" b="63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74AE1" w14:textId="53E08CAD" w:rsidR="00F53C29" w:rsidRDefault="00F53C29" w:rsidP="00F53C29">
      <w:pPr>
        <w:rPr>
          <w:sz w:val="36"/>
          <w:szCs w:val="36"/>
        </w:rPr>
      </w:pPr>
    </w:p>
    <w:p w14:paraId="6881BB43" w14:textId="53F9E131" w:rsidR="00F53C29" w:rsidRDefault="00F53C29" w:rsidP="00F53C29">
      <w:pPr>
        <w:rPr>
          <w:sz w:val="36"/>
          <w:szCs w:val="36"/>
        </w:rPr>
      </w:pPr>
    </w:p>
    <w:p w14:paraId="3440E533" w14:textId="38F8D955" w:rsidR="00F53C29" w:rsidRDefault="00F53C29" w:rsidP="00F53C29">
      <w:pPr>
        <w:rPr>
          <w:sz w:val="36"/>
          <w:szCs w:val="36"/>
        </w:rPr>
      </w:pPr>
    </w:p>
    <w:p w14:paraId="46B2E16A" w14:textId="30FE3F0E" w:rsidR="00F53C29" w:rsidRDefault="00F53C29" w:rsidP="00F53C29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A4DF1AF" wp14:editId="5794148B">
            <wp:extent cx="6644005" cy="3561715"/>
            <wp:effectExtent l="0" t="0" r="4445" b="63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C1F8D" w14:textId="5A0F8589" w:rsidR="00F53C29" w:rsidRDefault="007A29E4" w:rsidP="00F53C29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082BDA0" wp14:editId="52B16955">
            <wp:extent cx="6644005" cy="3561715"/>
            <wp:effectExtent l="0" t="0" r="4445" b="635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89AD" w14:textId="0DC8700B" w:rsidR="00F53C29" w:rsidRDefault="00F53C29" w:rsidP="00F53C29">
      <w:pPr>
        <w:rPr>
          <w:sz w:val="36"/>
          <w:szCs w:val="36"/>
        </w:rPr>
      </w:pPr>
    </w:p>
    <w:p w14:paraId="5D7F0055" w14:textId="6C3C93E8" w:rsidR="00F53C29" w:rsidRDefault="00F53C29" w:rsidP="00F53C29">
      <w:pPr>
        <w:rPr>
          <w:sz w:val="36"/>
          <w:szCs w:val="36"/>
        </w:rPr>
      </w:pPr>
    </w:p>
    <w:p w14:paraId="6B031753" w14:textId="5C3DDE6C" w:rsidR="00F53C29" w:rsidRDefault="00F53C29" w:rsidP="00F53C29">
      <w:pPr>
        <w:rPr>
          <w:sz w:val="36"/>
          <w:szCs w:val="36"/>
        </w:rPr>
      </w:pPr>
      <w:bookmarkStart w:id="0" w:name="_GoBack"/>
      <w:bookmarkEnd w:id="0"/>
    </w:p>
    <w:sectPr w:rsidR="00F53C29" w:rsidSect="00F53C29">
      <w:headerReference w:type="default" r:id="rId30"/>
      <w:headerReference w:type="first" r:id="rId31"/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5DB409" w14:textId="77777777" w:rsidR="008B2AD9" w:rsidRDefault="008B2AD9" w:rsidP="006D544A">
      <w:pPr>
        <w:spacing w:after="0" w:line="240" w:lineRule="auto"/>
      </w:pPr>
      <w:r>
        <w:separator/>
      </w:r>
    </w:p>
  </w:endnote>
  <w:endnote w:type="continuationSeparator" w:id="0">
    <w:p w14:paraId="34C8F8C4" w14:textId="77777777" w:rsidR="008B2AD9" w:rsidRDefault="008B2AD9" w:rsidP="006D54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541C41" w14:textId="77777777" w:rsidR="008B2AD9" w:rsidRDefault="008B2AD9" w:rsidP="006D544A">
      <w:pPr>
        <w:spacing w:after="0" w:line="240" w:lineRule="auto"/>
      </w:pPr>
      <w:r>
        <w:separator/>
      </w:r>
    </w:p>
  </w:footnote>
  <w:footnote w:type="continuationSeparator" w:id="0">
    <w:p w14:paraId="28A4EDAD" w14:textId="77777777" w:rsidR="008B2AD9" w:rsidRDefault="008B2AD9" w:rsidP="006D54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35AFF8" w14:textId="074FFEF4" w:rsidR="00667203" w:rsidRDefault="00E10537" w:rsidP="00E10537">
    <w:pPr>
      <w:pStyle w:val="Intestazione"/>
      <w:rPr>
        <w:sz w:val="48"/>
        <w:szCs w:val="48"/>
      </w:rPr>
    </w:pPr>
    <w:r w:rsidRPr="006D544A">
      <w:rPr>
        <w:sz w:val="48"/>
        <w:szCs w:val="48"/>
      </w:rPr>
      <w:t xml:space="preserve">Fase </w:t>
    </w:r>
    <w:r w:rsidR="00F53C29">
      <w:rPr>
        <w:sz w:val="48"/>
        <w:szCs w:val="48"/>
      </w:rPr>
      <w:t>7</w:t>
    </w:r>
    <w:r>
      <w:rPr>
        <w:sz w:val="48"/>
        <w:szCs w:val="48"/>
      </w:rPr>
      <w:t xml:space="preserve">: </w:t>
    </w:r>
    <w:r w:rsidR="00F53C29">
      <w:rPr>
        <w:sz w:val="48"/>
        <w:szCs w:val="48"/>
      </w:rPr>
      <w:t>testing applicazione</w:t>
    </w:r>
  </w:p>
  <w:p w14:paraId="0CDD4BC6" w14:textId="77777777" w:rsidR="00132001" w:rsidRPr="00822551" w:rsidRDefault="00132001" w:rsidP="00E10537">
    <w:pPr>
      <w:pStyle w:val="Intestazione"/>
      <w:rPr>
        <w:sz w:val="48"/>
        <w:szCs w:val="4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0D7FB" w14:textId="48B48D66" w:rsidR="00822551" w:rsidRDefault="00822551" w:rsidP="00822551">
    <w:pPr>
      <w:pStyle w:val="Intestazione"/>
      <w:rPr>
        <w:sz w:val="48"/>
        <w:szCs w:val="48"/>
      </w:rPr>
    </w:pPr>
    <w:r w:rsidRPr="006D544A">
      <w:rPr>
        <w:sz w:val="48"/>
        <w:szCs w:val="48"/>
      </w:rPr>
      <w:t>Fase 1</w:t>
    </w:r>
    <w:r>
      <w:rPr>
        <w:sz w:val="48"/>
        <w:szCs w:val="48"/>
      </w:rPr>
      <w:t>: raccolta delle specifiche</w:t>
    </w:r>
  </w:p>
  <w:p w14:paraId="51A1682E" w14:textId="77777777" w:rsidR="00667203" w:rsidRPr="00822551" w:rsidRDefault="00667203" w:rsidP="00822551">
    <w:pPr>
      <w:pStyle w:val="Intestazione"/>
      <w:rPr>
        <w:sz w:val="48"/>
        <w:szCs w:val="4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507BC"/>
    <w:multiLevelType w:val="hybridMultilevel"/>
    <w:tmpl w:val="563CC342"/>
    <w:lvl w:ilvl="0" w:tplc="D4C661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44A"/>
    <w:rsid w:val="00017811"/>
    <w:rsid w:val="000471F7"/>
    <w:rsid w:val="000A67F7"/>
    <w:rsid w:val="000B57AB"/>
    <w:rsid w:val="000E5C00"/>
    <w:rsid w:val="000F33AD"/>
    <w:rsid w:val="0010723F"/>
    <w:rsid w:val="00122480"/>
    <w:rsid w:val="00131BF1"/>
    <w:rsid w:val="00132001"/>
    <w:rsid w:val="00137099"/>
    <w:rsid w:val="00142BF3"/>
    <w:rsid w:val="0014571E"/>
    <w:rsid w:val="00185CD1"/>
    <w:rsid w:val="001C6AA2"/>
    <w:rsid w:val="00291F77"/>
    <w:rsid w:val="002A7A40"/>
    <w:rsid w:val="003170D6"/>
    <w:rsid w:val="00334457"/>
    <w:rsid w:val="00346229"/>
    <w:rsid w:val="00355D72"/>
    <w:rsid w:val="0036604B"/>
    <w:rsid w:val="003769B7"/>
    <w:rsid w:val="003840CD"/>
    <w:rsid w:val="003A4C32"/>
    <w:rsid w:val="003D4CB6"/>
    <w:rsid w:val="003E0FBC"/>
    <w:rsid w:val="004123B3"/>
    <w:rsid w:val="004355DA"/>
    <w:rsid w:val="00460AEF"/>
    <w:rsid w:val="0047376B"/>
    <w:rsid w:val="004D2062"/>
    <w:rsid w:val="004F2FF6"/>
    <w:rsid w:val="005407A1"/>
    <w:rsid w:val="00542055"/>
    <w:rsid w:val="00552C1C"/>
    <w:rsid w:val="00555F42"/>
    <w:rsid w:val="005B79CC"/>
    <w:rsid w:val="005E0F25"/>
    <w:rsid w:val="005F5E17"/>
    <w:rsid w:val="0064641C"/>
    <w:rsid w:val="00664905"/>
    <w:rsid w:val="00667203"/>
    <w:rsid w:val="0067247B"/>
    <w:rsid w:val="00680520"/>
    <w:rsid w:val="006B3D8E"/>
    <w:rsid w:val="006D544A"/>
    <w:rsid w:val="006E7302"/>
    <w:rsid w:val="00713971"/>
    <w:rsid w:val="007862FE"/>
    <w:rsid w:val="007A29E4"/>
    <w:rsid w:val="007A316D"/>
    <w:rsid w:val="007A50BD"/>
    <w:rsid w:val="007B3260"/>
    <w:rsid w:val="007C616C"/>
    <w:rsid w:val="007D0380"/>
    <w:rsid w:val="007F27ED"/>
    <w:rsid w:val="00822551"/>
    <w:rsid w:val="0082623F"/>
    <w:rsid w:val="00847485"/>
    <w:rsid w:val="00857D7B"/>
    <w:rsid w:val="008B26FA"/>
    <w:rsid w:val="008B2AD9"/>
    <w:rsid w:val="008E4DF7"/>
    <w:rsid w:val="00983EB7"/>
    <w:rsid w:val="00995C49"/>
    <w:rsid w:val="009B6C7B"/>
    <w:rsid w:val="009E156C"/>
    <w:rsid w:val="009F4DB4"/>
    <w:rsid w:val="00A04203"/>
    <w:rsid w:val="00A43D64"/>
    <w:rsid w:val="00AB1EEF"/>
    <w:rsid w:val="00AE228E"/>
    <w:rsid w:val="00B302CE"/>
    <w:rsid w:val="00B42CE2"/>
    <w:rsid w:val="00B9483B"/>
    <w:rsid w:val="00BA0B08"/>
    <w:rsid w:val="00BB02A3"/>
    <w:rsid w:val="00BB02AF"/>
    <w:rsid w:val="00C36FFF"/>
    <w:rsid w:val="00C907E4"/>
    <w:rsid w:val="00CF6AE1"/>
    <w:rsid w:val="00D058C2"/>
    <w:rsid w:val="00D2456F"/>
    <w:rsid w:val="00E05A03"/>
    <w:rsid w:val="00E10537"/>
    <w:rsid w:val="00E255AF"/>
    <w:rsid w:val="00E62916"/>
    <w:rsid w:val="00E77FEF"/>
    <w:rsid w:val="00EA7E1D"/>
    <w:rsid w:val="00EB087E"/>
    <w:rsid w:val="00EC3B1D"/>
    <w:rsid w:val="00ED7659"/>
    <w:rsid w:val="00EE4C7C"/>
    <w:rsid w:val="00F136CA"/>
    <w:rsid w:val="00F53C29"/>
    <w:rsid w:val="00F568F6"/>
    <w:rsid w:val="00F64A6C"/>
    <w:rsid w:val="00FA4C61"/>
    <w:rsid w:val="00FC66CA"/>
    <w:rsid w:val="00FE6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9EB5BE"/>
  <w15:docId w15:val="{65F224D2-BD3E-4265-AE14-9B1762F05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olo4Carattere">
    <w:name w:val="Titolo 4 Carattere"/>
    <w:basedOn w:val="Carpredefinitoparagrafo"/>
    <w:link w:val="Titolo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olo5Carattere">
    <w:name w:val="Titolo 5 Carattere"/>
    <w:basedOn w:val="Carpredefinitoparagrafo"/>
    <w:link w:val="Titolo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Enfasidelicata">
    <w:name w:val="Subtle Emphasis"/>
    <w:basedOn w:val="Carpredefinitoparagrafo"/>
    <w:uiPriority w:val="19"/>
    <w:qFormat/>
    <w:rPr>
      <w:i/>
      <w:iCs/>
      <w:color w:val="808080" w:themeColor="text1" w:themeTint="7F"/>
    </w:rPr>
  </w:style>
  <w:style w:type="character" w:styleId="Enfasicorsivo">
    <w:name w:val="Emphasis"/>
    <w:basedOn w:val="Carpredefinitoparagrafo"/>
    <w:uiPriority w:val="20"/>
    <w:qFormat/>
    <w:rPr>
      <w:i/>
      <w:iCs/>
    </w:rPr>
  </w:style>
  <w:style w:type="character" w:styleId="Enfasiintensa">
    <w:name w:val="Intense Emphasis"/>
    <w:basedOn w:val="Carpredefinitoparagrafo"/>
    <w:uiPriority w:val="21"/>
    <w:qFormat/>
    <w:rPr>
      <w:b/>
      <w:bCs/>
      <w:i/>
      <w:iCs/>
      <w:color w:val="4F81BD" w:themeColor="accent1"/>
    </w:rPr>
  </w:style>
  <w:style w:type="character" w:styleId="Enfasigrassetto">
    <w:name w:val="Strong"/>
    <w:basedOn w:val="Carpredefinitoparagrafo"/>
    <w:uiPriority w:val="22"/>
    <w:qFormat/>
    <w:rPr>
      <w:b/>
      <w:bCs/>
    </w:rPr>
  </w:style>
  <w:style w:type="paragraph" w:styleId="Citazione">
    <w:name w:val="Quote"/>
    <w:basedOn w:val="Normale"/>
    <w:next w:val="Normale"/>
    <w:link w:val="CitazioneCarattere"/>
    <w:uiPriority w:val="29"/>
    <w:qFormat/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Pr>
      <w:i/>
      <w:iCs/>
      <w:color w:val="00000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Pr>
      <w:b/>
      <w:bCs/>
      <w:i/>
      <w:iCs/>
      <w:color w:val="4F81BD" w:themeColor="accent1"/>
    </w:rPr>
  </w:style>
  <w:style w:type="character" w:styleId="Riferimentodelicato">
    <w:name w:val="Subtle Reference"/>
    <w:basedOn w:val="Carpredefinitoparagrafo"/>
    <w:uiPriority w:val="31"/>
    <w:qFormat/>
    <w:rPr>
      <w:smallCaps/>
      <w:color w:val="C0504D" w:themeColor="accent2"/>
      <w:u w:val="single"/>
    </w:rPr>
  </w:style>
  <w:style w:type="character" w:styleId="Riferimentointenso">
    <w:name w:val="Intense Reference"/>
    <w:basedOn w:val="Carpredefinitoparagrafo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Titolodellibro">
    <w:name w:val="Book Title"/>
    <w:basedOn w:val="Carpredefinitoparagrafo"/>
    <w:uiPriority w:val="33"/>
    <w:qFormat/>
    <w:rPr>
      <w:b/>
      <w:bCs/>
      <w:smallCaps/>
      <w:spacing w:val="5"/>
    </w:rPr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Pr>
      <w:color w:val="0000FF" w:themeColor="hyperlink"/>
      <w:u w:val="single"/>
    </w:rPr>
  </w:style>
  <w:style w:type="character" w:styleId="Collegamentovisitato">
    <w:name w:val="FollowedHyperlink"/>
    <w:basedOn w:val="Carpredefinitoparagrafo"/>
    <w:uiPriority w:val="99"/>
    <w:unhideWhenUsed/>
    <w:rPr>
      <w:color w:val="800080" w:themeColor="followed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6D544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D544A"/>
  </w:style>
  <w:style w:type="paragraph" w:styleId="Pidipagina">
    <w:name w:val="footer"/>
    <w:basedOn w:val="Normale"/>
    <w:link w:val="PidipaginaCarattere"/>
    <w:uiPriority w:val="99"/>
    <w:unhideWhenUsed/>
    <w:rsid w:val="006D544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D544A"/>
  </w:style>
  <w:style w:type="table" w:styleId="Grigliatabella">
    <w:name w:val="Table Grid"/>
    <w:basedOn w:val="Tabellanormale"/>
    <w:uiPriority w:val="59"/>
    <w:rsid w:val="006724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uiPriority w:val="99"/>
    <w:semiHidden/>
    <w:unhideWhenUsed/>
    <w:rsid w:val="00AB1EEF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AB1EEF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AB1EEF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AB1EEF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AB1EEF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B1E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B1EEF"/>
    <w:rPr>
      <w:rFonts w:ascii="Segoe UI" w:hAnsi="Segoe UI" w:cs="Segoe UI"/>
      <w:sz w:val="18"/>
      <w:szCs w:val="18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552C1C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552C1C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52C1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40\Word%202010%20look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D7097-CF07-43EA-85E8-81DF8CC8C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2010 look.dotx</Template>
  <TotalTime>227</TotalTime>
  <Pages>11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Laptop</dc:creator>
  <cp:keywords/>
  <dc:description/>
  <cp:lastModifiedBy>HP Laptop</cp:lastModifiedBy>
  <cp:revision>73</cp:revision>
  <dcterms:created xsi:type="dcterms:W3CDTF">2020-01-15T16:40:00Z</dcterms:created>
  <dcterms:modified xsi:type="dcterms:W3CDTF">2020-01-26T11:08:00Z</dcterms:modified>
</cp:coreProperties>
</file>